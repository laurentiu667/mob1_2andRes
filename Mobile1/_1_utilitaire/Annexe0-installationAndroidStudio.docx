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6E5C74B9" w14:textId="09DA540E" w:rsidR="00B43BED" w:rsidRDefault="000A3921" w:rsidP="000A3921">
      <w:pPr>
        <w:pStyle w:val="Titre1"/>
        <w:rPr>
          <w:rStyle w:val="Accentuationlgre"/>
          <w:rFonts w:ascii="Lato" w:hAnsi="Lato"/>
          <w:iCs w:val="0"/>
          <w:color w:val="2F5496" w:themeColor="accent1" w:themeShade="BF"/>
        </w:rPr>
      </w:pPr>
      <w:r>
        <w:rPr>
          <w:rStyle w:val="Accentuationlgre"/>
          <w:rFonts w:ascii="Lato" w:hAnsi="Lato"/>
          <w:iCs w:val="0"/>
          <w:color w:val="2F5496" w:themeColor="accent1" w:themeShade="BF"/>
        </w:rPr>
        <w:t xml:space="preserve">Annexe 0 – Installation de </w:t>
      </w:r>
      <w:r w:rsidR="008B2C6B">
        <w:rPr>
          <w:rStyle w:val="Accentuationlgre"/>
          <w:rFonts w:ascii="Lato" w:hAnsi="Lato"/>
          <w:iCs w:val="0"/>
          <w:color w:val="2F5496" w:themeColor="accent1" w:themeShade="BF"/>
        </w:rPr>
        <w:t xml:space="preserve">Android Studio </w:t>
      </w:r>
      <w:r>
        <w:rPr>
          <w:rStyle w:val="Accentuationlgre"/>
          <w:rFonts w:ascii="Lato" w:hAnsi="Lato"/>
          <w:iCs w:val="0"/>
          <w:color w:val="2F5496" w:themeColor="accent1" w:themeShade="BF"/>
        </w:rPr>
        <w:t>à la maison</w:t>
      </w:r>
    </w:p>
    <w:p w14:paraId="3954BECE" w14:textId="4FB8A00A" w:rsidR="008B2C6B" w:rsidRDefault="008B2C6B" w:rsidP="008B2C6B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E07B44" wp14:editId="678A9AA7">
                <wp:simplePos x="0" y="0"/>
                <wp:positionH relativeFrom="column">
                  <wp:posOffset>-64770</wp:posOffset>
                </wp:positionH>
                <wp:positionV relativeFrom="paragraph">
                  <wp:posOffset>262890</wp:posOffset>
                </wp:positionV>
                <wp:extent cx="5753100" cy="681990"/>
                <wp:effectExtent l="19050" t="19050" r="19050" b="22860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681990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D07B9" id="Rectangle à coins arrondis 3" o:spid="_x0000_s1026" style="position:absolute;margin-left:-5.1pt;margin-top:20.7pt;width:453pt;height:53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" filled="f" strokecolor="#1f3763 [1604]" strokeweight="2.25pt">
                <v:stroke joinstyle="miter"/>
              </v:roundrect>
            </w:pict>
          </mc:Fallback>
        </mc:AlternateContent>
      </w:r>
    </w:p>
    <w:p w14:paraId="089F9F67" w14:textId="4919B5AE" w:rsidR="000A3921" w:rsidRDefault="00F75411" w:rsidP="000A3921">
      <w:r>
        <w:tab/>
        <w:t>Suivre la démarche suivante afin d’avoir la même configuration qu’à l’école. À la maison, il est possible que vous deviez activer la virtualisation sur votre ordinateur</w:t>
      </w:r>
      <w:r w:rsidR="00766654">
        <w:t xml:space="preserve"> </w:t>
      </w:r>
      <w:proofErr w:type="gramStart"/>
      <w:r w:rsidR="00766654">
        <w:t>( à</w:t>
      </w:r>
      <w:proofErr w:type="gramEnd"/>
      <w:r w:rsidR="00766654">
        <w:t xml:space="preserve"> partir du BIOS ou de Windows ) </w:t>
      </w:r>
      <w:r>
        <w:t>.</w:t>
      </w:r>
    </w:p>
    <w:p w14:paraId="28A72C1D" w14:textId="77777777" w:rsidR="00766654" w:rsidRDefault="00766654" w:rsidP="00766654">
      <w:pPr>
        <w:pStyle w:val="Paragraphedeliste"/>
      </w:pPr>
    </w:p>
    <w:p w14:paraId="5F97BA75" w14:textId="5D847865" w:rsidR="000A3921" w:rsidRDefault="000A3921" w:rsidP="000A3921">
      <w:pPr>
        <w:pStyle w:val="Paragraphedeliste"/>
        <w:numPr>
          <w:ilvl w:val="0"/>
          <w:numId w:val="1"/>
        </w:numPr>
      </w:pPr>
      <w:r>
        <w:t xml:space="preserve">Aller sur le site </w:t>
      </w:r>
      <w:r w:rsidR="00532433">
        <w:t xml:space="preserve">Android </w:t>
      </w:r>
      <w:proofErr w:type="spellStart"/>
      <w:r w:rsidR="00532433">
        <w:t>Developers</w:t>
      </w:r>
      <w:proofErr w:type="spellEnd"/>
      <w:r>
        <w:t xml:space="preserve"> ( </w:t>
      </w:r>
      <w:hyperlink r:id="rId7" w:history="1">
        <w:r w:rsidR="00532433" w:rsidRPr="00A95AA9">
          <w:rPr>
            <w:rStyle w:val="Lienhypertexte"/>
          </w:rPr>
          <w:t>https://developer.android.com/studio/archive?hl=fr</w:t>
        </w:r>
      </w:hyperlink>
      <w:r w:rsidR="00532433">
        <w:t xml:space="preserve"> ) et acceptez les conditions relatives à son utilisation </w:t>
      </w:r>
    </w:p>
    <w:p w14:paraId="0187D955" w14:textId="3E0B9402" w:rsidR="000A3921" w:rsidRDefault="000A3921" w:rsidP="000A3921">
      <w:pPr>
        <w:pStyle w:val="Paragraphedeliste"/>
        <w:rPr>
          <w:noProof/>
          <w:lang w:eastAsia="fr-CA"/>
        </w:rPr>
      </w:pPr>
    </w:p>
    <w:p w14:paraId="0F1FAE6C" w14:textId="01D2E64E" w:rsidR="00532433" w:rsidRDefault="00532433" w:rsidP="000A3921">
      <w:pPr>
        <w:pStyle w:val="Paragraphedeliste"/>
      </w:pPr>
      <w:r>
        <w:rPr>
          <w:noProof/>
        </w:rPr>
        <w:drawing>
          <wp:inline distT="0" distB="0" distL="0" distR="0" wp14:anchorId="12D9EC45" wp14:editId="5D581436">
            <wp:extent cx="5486400" cy="2720975"/>
            <wp:effectExtent l="0" t="0" r="0" b="3175"/>
            <wp:docPr id="146008680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6802" name="Image 1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8"/>
                    <a:srcRect t="11852"/>
                    <a:stretch/>
                  </pic:blipFill>
                  <pic:spPr bwMode="auto">
                    <a:xfrm>
                      <a:off x="0" y="0"/>
                      <a:ext cx="5486400" cy="272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D7CAD" w14:textId="5E0585FA" w:rsidR="000A3921" w:rsidRDefault="000A3921" w:rsidP="000A3921">
      <w:pPr>
        <w:pStyle w:val="Paragraphedeliste"/>
      </w:pPr>
    </w:p>
    <w:p w14:paraId="14F1B0A6" w14:textId="3C890D88" w:rsidR="000A3921" w:rsidRDefault="00532433" w:rsidP="000A3921">
      <w:pPr>
        <w:pStyle w:val="Paragraphedeliste"/>
        <w:numPr>
          <w:ilvl w:val="0"/>
          <w:numId w:val="1"/>
        </w:numPr>
      </w:pPr>
      <w:r>
        <w:t xml:space="preserve">Développez la version Android Studio Electric </w:t>
      </w:r>
      <w:proofErr w:type="spellStart"/>
      <w:r>
        <w:t>Eel</w:t>
      </w:r>
      <w:proofErr w:type="spellEnd"/>
      <w:r>
        <w:t xml:space="preserve"> 2022.1.1 Correctif 2</w:t>
      </w:r>
    </w:p>
    <w:p w14:paraId="7A2A1F7F" w14:textId="3D07341D" w:rsidR="000A3921" w:rsidRDefault="000A3921" w:rsidP="000A3921">
      <w:pPr>
        <w:pStyle w:val="Paragraphedeliste"/>
      </w:pPr>
    </w:p>
    <w:p w14:paraId="4D3BD0C6" w14:textId="2363B3FE" w:rsidR="00532433" w:rsidRDefault="00532433" w:rsidP="000A3921">
      <w:pPr>
        <w:pStyle w:val="Paragraphedeliste"/>
      </w:pPr>
      <w:r>
        <w:rPr>
          <w:noProof/>
        </w:rPr>
        <w:lastRenderedPageBreak/>
        <w:drawing>
          <wp:inline distT="0" distB="0" distL="0" distR="0" wp14:anchorId="42FCD1DE" wp14:editId="161A7FE7">
            <wp:extent cx="5971581" cy="3416300"/>
            <wp:effectExtent l="0" t="0" r="0" b="0"/>
            <wp:docPr id="1225958274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58274" name="Image 1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9"/>
                    <a:srcRect l="17699" t="22857" r="42243" b="35238"/>
                    <a:stretch/>
                  </pic:blipFill>
                  <pic:spPr bwMode="auto">
                    <a:xfrm>
                      <a:off x="0" y="0"/>
                      <a:ext cx="5989813" cy="342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0271" w14:textId="51A31FA5" w:rsidR="000A3921" w:rsidRDefault="000A3921" w:rsidP="000A3921">
      <w:pPr>
        <w:pStyle w:val="Paragraphedeliste"/>
      </w:pPr>
    </w:p>
    <w:p w14:paraId="52845CEA" w14:textId="13AEB43D" w:rsidR="000A3921" w:rsidRDefault="000A3921" w:rsidP="000A3921">
      <w:pPr>
        <w:pStyle w:val="Paragraphedeliste"/>
      </w:pPr>
    </w:p>
    <w:p w14:paraId="4FE20665" w14:textId="2D1C3E03" w:rsidR="000A3921" w:rsidRDefault="000A3921" w:rsidP="000A3921">
      <w:pPr>
        <w:pStyle w:val="Paragraphedeliste"/>
      </w:pPr>
    </w:p>
    <w:p w14:paraId="2F83D374" w14:textId="7A01E889" w:rsidR="000A3921" w:rsidRDefault="000A3921" w:rsidP="000A3921">
      <w:pPr>
        <w:pStyle w:val="Paragraphedeliste"/>
      </w:pPr>
    </w:p>
    <w:p w14:paraId="3B272980" w14:textId="444CB7C8" w:rsidR="001516AA" w:rsidRDefault="006222D1" w:rsidP="008C484E">
      <w:pPr>
        <w:ind w:left="708"/>
      </w:pPr>
      <w:r>
        <w:t>Choisissez le fichier .zip correspondant à Windows 64 bits. Dézippez</w:t>
      </w:r>
      <w:r w:rsidR="008C484E">
        <w:t xml:space="preserve">. </w:t>
      </w:r>
      <w:r w:rsidR="008C484E" w:rsidRPr="003024E3">
        <w:rPr>
          <w:b/>
          <w:bCs/>
        </w:rPr>
        <w:t>Assurez-vous que le chemin vers le dossier ne contienne pas d’accents ou d’espaces</w:t>
      </w:r>
    </w:p>
    <w:p w14:paraId="639E46E8" w14:textId="0E33E827" w:rsidR="00FE6E63" w:rsidRDefault="00EC2D8F" w:rsidP="00EC2D8F">
      <w:pPr>
        <w:pStyle w:val="Paragraphedeliste"/>
        <w:numPr>
          <w:ilvl w:val="0"/>
          <w:numId w:val="1"/>
        </w:numPr>
      </w:pPr>
      <w:r>
        <w:t xml:space="preserve">Utilisez le fichier studio64.exe.exe présent dans le dossier </w:t>
      </w:r>
      <w:proofErr w:type="spellStart"/>
      <w:r>
        <w:t>android</w:t>
      </w:r>
      <w:proofErr w:type="spellEnd"/>
      <w:r>
        <w:t xml:space="preserve">-studio/bin pour démarrer </w:t>
      </w:r>
      <w:proofErr w:type="spellStart"/>
      <w:r>
        <w:t>AndroidStudio</w:t>
      </w:r>
      <w:proofErr w:type="spellEnd"/>
      <w:r>
        <w:t>. De nouveaux fichiers s’installeront, vous pouvez choisir l’installation normale plutôt que « custom »</w:t>
      </w:r>
    </w:p>
    <w:p w14:paraId="71082F7F" w14:textId="77777777" w:rsidR="00EC2D8F" w:rsidRDefault="00EC2D8F" w:rsidP="000A3921">
      <w:pPr>
        <w:pStyle w:val="Paragraphedeliste"/>
      </w:pPr>
    </w:p>
    <w:p w14:paraId="1199AF87" w14:textId="77777777" w:rsidR="00EC2D8F" w:rsidRDefault="00EC2D8F" w:rsidP="000A3921">
      <w:pPr>
        <w:pStyle w:val="Paragraphedeliste"/>
      </w:pPr>
    </w:p>
    <w:p w14:paraId="62DC52FA" w14:textId="468C8048" w:rsidR="00D842BF" w:rsidRDefault="00EC2D8F" w:rsidP="000A3921">
      <w:pPr>
        <w:pStyle w:val="Paragraphedeliste"/>
      </w:pPr>
      <w:r>
        <w:rPr>
          <w:noProof/>
        </w:rPr>
        <w:lastRenderedPageBreak/>
        <w:drawing>
          <wp:inline distT="0" distB="0" distL="0" distR="0" wp14:anchorId="17221C6E" wp14:editId="38539FF2">
            <wp:extent cx="5486400" cy="4486910"/>
            <wp:effectExtent l="0" t="0" r="0" b="8890"/>
            <wp:docPr id="185110282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0282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4DBF" w14:textId="5EBA2017" w:rsidR="00D842BF" w:rsidRDefault="00D842BF" w:rsidP="00D842BF"/>
    <w:p w14:paraId="256DEE5F" w14:textId="055E6817" w:rsidR="00F75411" w:rsidRDefault="00F75411" w:rsidP="00D842BF"/>
    <w:p w14:paraId="11CBE8F7" w14:textId="09249760" w:rsidR="00F75411" w:rsidRDefault="00F75411" w:rsidP="00F75411">
      <w:pPr>
        <w:pStyle w:val="Titre2"/>
      </w:pPr>
      <w:r>
        <w:t>Configuration du SDK pour avoir le même SDK de l’école</w:t>
      </w:r>
    </w:p>
    <w:p w14:paraId="5BCFFA7E" w14:textId="54C98B97" w:rsidR="00F75411" w:rsidRDefault="00F75411" w:rsidP="00D842BF"/>
    <w:p w14:paraId="52FCF533" w14:textId="76CDBC0A" w:rsidR="00F75411" w:rsidRDefault="00F75411" w:rsidP="00D842BF">
      <w:r w:rsidRPr="00F75411">
        <w:t xml:space="preserve">SDK : Software </w:t>
      </w:r>
      <w:proofErr w:type="spellStart"/>
      <w:r w:rsidRPr="00F75411">
        <w:t>Development</w:t>
      </w:r>
      <w:proofErr w:type="spellEnd"/>
      <w:r w:rsidRPr="00F75411">
        <w:t xml:space="preserve"> Kit, l’ensemble des composants et de</w:t>
      </w:r>
      <w:r>
        <w:t>s comportements pour Android dans ce cas-ci</w:t>
      </w:r>
    </w:p>
    <w:p w14:paraId="4DB3C1A5" w14:textId="0418B415" w:rsidR="00F75411" w:rsidRDefault="00F75411" w:rsidP="00D842BF"/>
    <w:p w14:paraId="42C134A3" w14:textId="0B6E9D25" w:rsidR="00F75411" w:rsidRDefault="00F75411" w:rsidP="00F75411">
      <w:pPr>
        <w:jc w:val="center"/>
      </w:pPr>
    </w:p>
    <w:p w14:paraId="4A4F36D9" w14:textId="265F41DD" w:rsidR="00F75411" w:rsidRDefault="00EC2D8F" w:rsidP="00F7541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890FA" wp14:editId="1F2B7E2B">
                <wp:simplePos x="0" y="0"/>
                <wp:positionH relativeFrom="column">
                  <wp:posOffset>3238500</wp:posOffset>
                </wp:positionH>
                <wp:positionV relativeFrom="paragraph">
                  <wp:posOffset>3535045</wp:posOffset>
                </wp:positionV>
                <wp:extent cx="243840" cy="403860"/>
                <wp:effectExtent l="19050" t="38100" r="41910" b="15240"/>
                <wp:wrapNone/>
                <wp:docPr id="1112095312" name="Connecteur droit avec flèche 111209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40386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2C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12095312" o:spid="_x0000_s1026" type="#_x0000_t32" style="position:absolute;margin-left:255pt;margin-top:278.35pt;width:19.2pt;height:31.8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" strokecolor="#4472c4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65EB86" wp14:editId="6F1FE70D">
                <wp:simplePos x="0" y="0"/>
                <wp:positionH relativeFrom="column">
                  <wp:posOffset>2865120</wp:posOffset>
                </wp:positionH>
                <wp:positionV relativeFrom="paragraph">
                  <wp:posOffset>2888615</wp:posOffset>
                </wp:positionV>
                <wp:extent cx="243840" cy="403860"/>
                <wp:effectExtent l="19050" t="38100" r="41910" b="1524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4038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5B458" id="Connecteur droit avec flèche 17" o:spid="_x0000_s1026" type="#_x0000_t32" style="position:absolute;margin-left:225.6pt;margin-top:227.45pt;width:19.2pt;height:31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" strokecolor="#4472c4 [3204]" strokeweight="3pt">
                <v:stroke endarrow="block" joinstyle="miter"/>
              </v:shape>
            </w:pict>
          </mc:Fallback>
        </mc:AlternateContent>
      </w:r>
    </w:p>
    <w:p w14:paraId="21C2A49C" w14:textId="608D6E23" w:rsidR="00F75411" w:rsidRDefault="00F75411" w:rsidP="00EC2D8F">
      <w:pPr>
        <w:pStyle w:val="Paragraphedeliste"/>
        <w:numPr>
          <w:ilvl w:val="0"/>
          <w:numId w:val="5"/>
        </w:numPr>
      </w:pPr>
      <w:r>
        <w:t xml:space="preserve">Pour accéder aux configurations du SDK, faire </w:t>
      </w:r>
      <w:r w:rsidR="00EC2D8F">
        <w:t>More Actions</w:t>
      </w:r>
      <w:r>
        <w:t xml:space="preserve"> et choisir SDK Manager</w:t>
      </w:r>
    </w:p>
    <w:p w14:paraId="0D315B1E" w14:textId="0D6F23A9" w:rsidR="00F75411" w:rsidRDefault="00EC2D8F" w:rsidP="00EC2D8F">
      <w:pPr>
        <w:jc w:val="center"/>
      </w:pPr>
      <w:r>
        <w:rPr>
          <w:noProof/>
        </w:rPr>
        <w:lastRenderedPageBreak/>
        <w:drawing>
          <wp:inline distT="0" distB="0" distL="0" distR="0" wp14:anchorId="7BB7D4F2" wp14:editId="6CEE5C4B">
            <wp:extent cx="5213350" cy="4263603"/>
            <wp:effectExtent l="0" t="0" r="6350" b="3810"/>
            <wp:docPr id="214056640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640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775" cy="426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0BC" w14:textId="244A1763" w:rsidR="00F75411" w:rsidRDefault="00F75411" w:rsidP="00F75411">
      <w:r>
        <w:t xml:space="preserve">Une autre façon d’accéder au SDK Manager </w:t>
      </w:r>
      <w:proofErr w:type="gramStart"/>
      <w:r>
        <w:t>( une</w:t>
      </w:r>
      <w:proofErr w:type="gramEnd"/>
      <w:r>
        <w:t xml:space="preserve"> fois un projet ouvert ) :</w:t>
      </w:r>
    </w:p>
    <w:p w14:paraId="3E4BE847" w14:textId="77777777" w:rsidR="00F75411" w:rsidRDefault="00F75411" w:rsidP="00F75411">
      <w:pPr>
        <w:jc w:val="center"/>
      </w:pPr>
    </w:p>
    <w:p w14:paraId="409BDDA3" w14:textId="497008A1" w:rsidR="00F75411" w:rsidRDefault="00F75411" w:rsidP="00D842B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6D53A6" wp14:editId="4926F690">
                <wp:simplePos x="0" y="0"/>
                <wp:positionH relativeFrom="column">
                  <wp:posOffset>4267200</wp:posOffset>
                </wp:positionH>
                <wp:positionV relativeFrom="paragraph">
                  <wp:posOffset>295910</wp:posOffset>
                </wp:positionV>
                <wp:extent cx="289560" cy="777240"/>
                <wp:effectExtent l="19050" t="38100" r="53340" b="2286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" cy="7772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03537" id="Connecteur droit avec flèche 15" o:spid="_x0000_s1026" type="#_x0000_t32" style="position:absolute;margin-left:336pt;margin-top:23.3pt;width:22.8pt;height:61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78CD55" wp14:editId="6A19F08B">
            <wp:extent cx="5034915" cy="7315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84" b="81606"/>
                    <a:stretch/>
                  </pic:blipFill>
                  <pic:spPr bwMode="auto">
                    <a:xfrm>
                      <a:off x="0" y="0"/>
                      <a:ext cx="5041750" cy="73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7F642" w14:textId="1473A995" w:rsidR="00F75411" w:rsidRDefault="00F75411" w:rsidP="00F75411">
      <w:pPr>
        <w:rPr>
          <w:noProof/>
        </w:rPr>
      </w:pPr>
    </w:p>
    <w:p w14:paraId="3D51F935" w14:textId="77777777" w:rsidR="00F75411" w:rsidRDefault="00F75411" w:rsidP="00F75411">
      <w:r>
        <w:t>D’une des deux façons suivantes, vous arriver à la fenêtre du SDK Manager dans Android Studio :</w:t>
      </w:r>
    </w:p>
    <w:p w14:paraId="343D71B3" w14:textId="26563319" w:rsidR="00F75411" w:rsidRDefault="00F75411" w:rsidP="00F75411">
      <w:pPr>
        <w:rPr>
          <w:noProof/>
          <w:lang w:eastAsia="fr-CA"/>
        </w:rPr>
      </w:pPr>
      <w:r>
        <w:t xml:space="preserve"> </w:t>
      </w:r>
    </w:p>
    <w:p w14:paraId="4BB59188" w14:textId="6BE7FA14" w:rsidR="00F75411" w:rsidRDefault="00F75411" w:rsidP="00EC2D8F">
      <w:pPr>
        <w:pStyle w:val="Paragraphedeliste"/>
        <w:numPr>
          <w:ilvl w:val="0"/>
          <w:numId w:val="5"/>
        </w:numPr>
        <w:tabs>
          <w:tab w:val="left" w:pos="1284"/>
        </w:tabs>
      </w:pPr>
      <w:r>
        <w:t xml:space="preserve">Choisir l’onglet SDK Platforms et crocheter l’option « Show Package Details » </w:t>
      </w:r>
    </w:p>
    <w:p w14:paraId="3C1FC3FE" w14:textId="77777777" w:rsidR="00EC2D8F" w:rsidRDefault="00EC2D8F" w:rsidP="00EC2D8F">
      <w:pPr>
        <w:tabs>
          <w:tab w:val="left" w:pos="1284"/>
        </w:tabs>
      </w:pPr>
    </w:p>
    <w:p w14:paraId="2E7D83BC" w14:textId="17AE5402" w:rsidR="00EC2D8F" w:rsidRDefault="00EC401F" w:rsidP="00EC2D8F">
      <w:pPr>
        <w:tabs>
          <w:tab w:val="left" w:pos="1284"/>
        </w:tabs>
      </w:pPr>
      <w:r>
        <w:rPr>
          <w:noProof/>
        </w:rPr>
        <w:lastRenderedPageBreak/>
        <w:drawing>
          <wp:inline distT="0" distB="0" distL="0" distR="0" wp14:anchorId="15D98FE5" wp14:editId="5F225C9F">
            <wp:extent cx="5486400" cy="3200400"/>
            <wp:effectExtent l="0" t="0" r="0" b="0"/>
            <wp:docPr id="1400361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619" name="Image 1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3"/>
                    <a:srcRect b="38053"/>
                    <a:stretch/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AED1C" w14:textId="2D0A8EF4" w:rsidR="00F75411" w:rsidRDefault="00F75411" w:rsidP="00F75411">
      <w:pPr>
        <w:tabs>
          <w:tab w:val="left" w:pos="1284"/>
        </w:tabs>
      </w:pPr>
      <w:r>
        <w:t>Reproduisez les crochets présents et enlevez si vous avez des crochets qui ne sont pas là dans la capture d’écran ci-haut.</w:t>
      </w:r>
    </w:p>
    <w:p w14:paraId="22212009" w14:textId="70738AF1" w:rsidR="00EC401F" w:rsidRDefault="00EC401F" w:rsidP="00F75411">
      <w:pPr>
        <w:tabs>
          <w:tab w:val="left" w:pos="1284"/>
        </w:tabs>
      </w:pPr>
      <w:r>
        <w:t xml:space="preserve"> Enlevez le crochet 34 ci-dessus</w:t>
      </w:r>
    </w:p>
    <w:p w14:paraId="20A8832A" w14:textId="7BBC9D26" w:rsidR="00F75411" w:rsidRDefault="00F75411" w:rsidP="00F75411">
      <w:pPr>
        <w:tabs>
          <w:tab w:val="left" w:pos="1284"/>
        </w:tabs>
      </w:pPr>
    </w:p>
    <w:p w14:paraId="0DE5B22B" w14:textId="24EF5969" w:rsidR="00F75411" w:rsidRDefault="00F75411" w:rsidP="00F75411">
      <w:pPr>
        <w:tabs>
          <w:tab w:val="left" w:pos="1284"/>
        </w:tabs>
      </w:pPr>
      <w:r>
        <w:t>On continue…</w:t>
      </w:r>
    </w:p>
    <w:p w14:paraId="22905E78" w14:textId="77777777" w:rsidR="00EC401F" w:rsidRDefault="00EC401F" w:rsidP="00F75411">
      <w:pPr>
        <w:tabs>
          <w:tab w:val="left" w:pos="1284"/>
        </w:tabs>
      </w:pPr>
    </w:p>
    <w:p w14:paraId="6A0C31CC" w14:textId="12555E85" w:rsidR="00EC401F" w:rsidRDefault="00EC401F" w:rsidP="00F75411">
      <w:pPr>
        <w:tabs>
          <w:tab w:val="left" w:pos="12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17CEFC" wp14:editId="20213E17">
            <wp:extent cx="5207000" cy="5277245"/>
            <wp:effectExtent l="0" t="0" r="0" b="0"/>
            <wp:docPr id="103658281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2810" name="Image 1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4"/>
                    <a:srcRect l="34337" t="23424" r="36342" b="22236"/>
                    <a:stretch/>
                  </pic:blipFill>
                  <pic:spPr bwMode="auto">
                    <a:xfrm>
                      <a:off x="0" y="0"/>
                      <a:ext cx="5216699" cy="528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FE16" w14:textId="27954F3F" w:rsidR="00EC401F" w:rsidRDefault="00EC401F" w:rsidP="00EC40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0DE2FA" wp14:editId="5152A00F">
            <wp:extent cx="5177367" cy="5380192"/>
            <wp:effectExtent l="0" t="0" r="4445" b="0"/>
            <wp:docPr id="1656221433" name="Image 1" descr="Une image contenant texte, capture d’écran, Logiciel multimédia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21433" name="Image 1" descr="Une image contenant texte, capture d’écran, Logiciel multimédia, logiciel&#10;&#10;Description générée automatiquement"/>
                    <pic:cNvPicPr/>
                  </pic:nvPicPr>
                  <pic:blipFill rotWithShape="1">
                    <a:blip r:embed="rId15"/>
                    <a:srcRect l="35653" t="24414" r="36265" b="22224"/>
                    <a:stretch/>
                  </pic:blipFill>
                  <pic:spPr bwMode="auto">
                    <a:xfrm>
                      <a:off x="0" y="0"/>
                      <a:ext cx="5193367" cy="539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97C72" w14:textId="77777777" w:rsidR="00EC401F" w:rsidRDefault="00EC401F" w:rsidP="00EC401F">
      <w:pPr>
        <w:rPr>
          <w:noProof/>
        </w:rPr>
      </w:pPr>
    </w:p>
    <w:p w14:paraId="685D5DF4" w14:textId="0A47DFC3" w:rsidR="00EC401F" w:rsidRDefault="00EC401F" w:rsidP="00EC401F">
      <w:pPr>
        <w:pStyle w:val="Paragraphedeliste"/>
        <w:numPr>
          <w:ilvl w:val="0"/>
          <w:numId w:val="5"/>
        </w:numPr>
      </w:pPr>
      <w:r>
        <w:t>Faites la même chose avec l’onglet SDK Tools :</w:t>
      </w:r>
    </w:p>
    <w:p w14:paraId="35500964" w14:textId="77777777" w:rsidR="00EC401F" w:rsidRDefault="00EC401F" w:rsidP="00EC401F"/>
    <w:p w14:paraId="3F76E0AA" w14:textId="6D48DD7F" w:rsidR="00EC401F" w:rsidRPr="00EC401F" w:rsidRDefault="00EC401F" w:rsidP="00EC401F">
      <w:pPr>
        <w:jc w:val="center"/>
      </w:pPr>
      <w:r>
        <w:rPr>
          <w:noProof/>
        </w:rPr>
        <w:lastRenderedPageBreak/>
        <w:drawing>
          <wp:inline distT="0" distB="0" distL="0" distR="0" wp14:anchorId="1F6636AB" wp14:editId="03943A8D">
            <wp:extent cx="5079298" cy="5473700"/>
            <wp:effectExtent l="0" t="0" r="7620" b="0"/>
            <wp:docPr id="67752114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21147" name="Image 1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6"/>
                    <a:srcRect l="23842" t="17674" r="26389" b="13696"/>
                    <a:stretch/>
                  </pic:blipFill>
                  <pic:spPr bwMode="auto">
                    <a:xfrm>
                      <a:off x="0" y="0"/>
                      <a:ext cx="5095650" cy="549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5DEC6" w14:textId="555851B5" w:rsidR="00F75411" w:rsidRPr="00F75411" w:rsidRDefault="00F75411" w:rsidP="00F75411">
      <w:pPr>
        <w:tabs>
          <w:tab w:val="left" w:pos="1284"/>
        </w:tabs>
      </w:pPr>
    </w:p>
    <w:p w14:paraId="5FFBB549" w14:textId="474D9DA5" w:rsidR="00F75411" w:rsidRDefault="009C2800" w:rsidP="00F75411">
      <w:r>
        <w:rPr>
          <w:noProof/>
        </w:rPr>
        <w:lastRenderedPageBreak/>
        <w:drawing>
          <wp:inline distT="0" distB="0" distL="0" distR="0" wp14:anchorId="07A59E22" wp14:editId="0A394A52">
            <wp:extent cx="5486400" cy="5166360"/>
            <wp:effectExtent l="0" t="0" r="0" b="0"/>
            <wp:docPr id="83220667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667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9938" w14:textId="384362ED" w:rsidR="00F75411" w:rsidRDefault="00F75411" w:rsidP="00F75411"/>
    <w:p w14:paraId="3910E22B" w14:textId="09E586BE" w:rsidR="00F75411" w:rsidRDefault="00F75411" w:rsidP="00F75411"/>
    <w:p w14:paraId="57C169E1" w14:textId="18ADC95A" w:rsidR="00F75411" w:rsidRDefault="009C2800" w:rsidP="00F75411">
      <w:r>
        <w:t>Faire OK pour installer / désinstaller les librairies</w:t>
      </w:r>
    </w:p>
    <w:p w14:paraId="3207C9E9" w14:textId="5E5C6A75" w:rsidR="00F75411" w:rsidRDefault="009C2800" w:rsidP="00F75411">
      <w:pPr>
        <w:rPr>
          <w:noProof/>
          <w:lang w:eastAsia="fr-CA"/>
        </w:rPr>
      </w:pPr>
      <w:r>
        <w:rPr>
          <w:noProof/>
        </w:rPr>
        <w:lastRenderedPageBreak/>
        <w:drawing>
          <wp:inline distT="0" distB="0" distL="0" distR="0" wp14:anchorId="1A6CE997" wp14:editId="58F0640E">
            <wp:extent cx="5486400" cy="3959225"/>
            <wp:effectExtent l="0" t="0" r="0" b="3175"/>
            <wp:docPr id="121770342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0342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DF29" w14:textId="5288EDE8" w:rsidR="00F75411" w:rsidRPr="00F75411" w:rsidRDefault="00F75411" w:rsidP="00F75411"/>
    <w:p w14:paraId="6FD9BC12" w14:textId="0C36E43C" w:rsidR="00F75411" w:rsidRDefault="00F75411" w:rsidP="00F75411"/>
    <w:p w14:paraId="0F10E2DF" w14:textId="52E4DF57" w:rsidR="00F75411" w:rsidRDefault="00F75411" w:rsidP="00F75411"/>
    <w:p w14:paraId="2FCAFD54" w14:textId="1965456D" w:rsidR="00F75411" w:rsidRDefault="00F75411" w:rsidP="00F75411"/>
    <w:p w14:paraId="7FDB0EF2" w14:textId="77777777" w:rsidR="00871F78" w:rsidRDefault="00871F78" w:rsidP="00871F78">
      <w:pPr>
        <w:pStyle w:val="Titre1"/>
      </w:pPr>
      <w:r>
        <w:lastRenderedPageBreak/>
        <w:t xml:space="preserve">Création d’un nouvel AVD </w:t>
      </w:r>
      <w:proofErr w:type="gramStart"/>
      <w:r>
        <w:t>( émulateur</w:t>
      </w:r>
      <w:proofErr w:type="gramEnd"/>
      <w:r>
        <w:t xml:space="preserve"> ) avec </w:t>
      </w:r>
      <w:proofErr w:type="spellStart"/>
      <w:r>
        <w:t>AndroidStudio</w:t>
      </w:r>
      <w:proofErr w:type="spellEnd"/>
    </w:p>
    <w:p w14:paraId="11D94C8F" w14:textId="11460E6E" w:rsidR="00871F78" w:rsidRDefault="002A70B3" w:rsidP="00871F78">
      <w:r>
        <w:rPr>
          <w:noProof/>
        </w:rPr>
        <w:drawing>
          <wp:inline distT="0" distB="0" distL="0" distR="0" wp14:anchorId="47A4570B" wp14:editId="6BD2C23B">
            <wp:extent cx="5486400" cy="4486910"/>
            <wp:effectExtent l="0" t="0" r="0" b="8890"/>
            <wp:docPr id="125323544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3544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DDA8" w14:textId="77777777" w:rsidR="002A70B3" w:rsidRDefault="002A70B3" w:rsidP="00871F78">
      <w:pPr>
        <w:pStyle w:val="Paragraphedeliste"/>
        <w:numPr>
          <w:ilvl w:val="0"/>
          <w:numId w:val="3"/>
        </w:numPr>
      </w:pPr>
      <w:r>
        <w:t xml:space="preserve">Choisir </w:t>
      </w:r>
      <w:proofErr w:type="spellStart"/>
      <w:r>
        <w:t>VirtualDeviceManager</w:t>
      </w:r>
      <w:proofErr w:type="spellEnd"/>
      <w:r>
        <w:t xml:space="preserve"> dans l’écran de départ.</w:t>
      </w:r>
    </w:p>
    <w:p w14:paraId="524B64A6" w14:textId="77777777" w:rsidR="002A70B3" w:rsidRDefault="002A70B3" w:rsidP="002A70B3">
      <w:pPr>
        <w:pStyle w:val="Paragraphedeliste"/>
      </w:pPr>
    </w:p>
    <w:p w14:paraId="2BA355F6" w14:textId="76A72DBC" w:rsidR="00871F78" w:rsidRDefault="00871F78" w:rsidP="00871F78">
      <w:pPr>
        <w:ind w:left="360"/>
        <w:rPr>
          <w:noProof/>
        </w:rPr>
      </w:pPr>
    </w:p>
    <w:p w14:paraId="34258D45" w14:textId="77777777" w:rsidR="00871F78" w:rsidRPr="0018734D" w:rsidRDefault="00871F78" w:rsidP="00871F78"/>
    <w:p w14:paraId="1FA94DCF" w14:textId="77777777" w:rsidR="00871F78" w:rsidRDefault="00871F78" w:rsidP="00871F78">
      <w:pPr>
        <w:rPr>
          <w:noProof/>
        </w:rPr>
      </w:pPr>
    </w:p>
    <w:p w14:paraId="3D1ACB73" w14:textId="6C693F61" w:rsidR="00871F78" w:rsidRDefault="00871F78" w:rsidP="00871F78">
      <w:pPr>
        <w:pStyle w:val="Paragraphedeliste"/>
        <w:numPr>
          <w:ilvl w:val="0"/>
          <w:numId w:val="3"/>
        </w:numPr>
      </w:pPr>
      <w:r>
        <w:t xml:space="preserve">En </w:t>
      </w:r>
      <w:r w:rsidR="002A70B3">
        <w:t>haut</w:t>
      </w:r>
      <w:r>
        <w:t xml:space="preserve"> de la fenêtre qui est apparue, cliquez sur « 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device</w:t>
      </w:r>
      <w:proofErr w:type="spellEnd"/>
      <w:r>
        <w:t> »</w:t>
      </w:r>
    </w:p>
    <w:p w14:paraId="47FBDF08" w14:textId="6DEE0BA2" w:rsidR="00871F78" w:rsidRDefault="002A70B3" w:rsidP="00871F78">
      <w:pPr>
        <w:ind w:left="708"/>
      </w:pPr>
      <w:r>
        <w:rPr>
          <w:noProof/>
        </w:rPr>
        <w:lastRenderedPageBreak/>
        <w:drawing>
          <wp:inline distT="0" distB="0" distL="0" distR="0" wp14:anchorId="604125FC" wp14:editId="3AD62D34">
            <wp:extent cx="5486400" cy="4486910"/>
            <wp:effectExtent l="0" t="0" r="0" b="8890"/>
            <wp:docPr id="50819464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9464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220B" w14:textId="568652DF" w:rsidR="002A70B3" w:rsidRDefault="002A70B3" w:rsidP="00871F78">
      <w:pPr>
        <w:ind w:left="708"/>
      </w:pPr>
      <w:r>
        <w:t>J’en ai déjà trois mais vous ça devrait être votre premier émulateur</w:t>
      </w:r>
    </w:p>
    <w:p w14:paraId="32AA07D2" w14:textId="2765A85B" w:rsidR="002A70B3" w:rsidRDefault="002A70B3" w:rsidP="00871F78">
      <w:pPr>
        <w:ind w:left="708"/>
      </w:pPr>
      <w:r>
        <w:t xml:space="preserve">Choisir Pixel 4 </w:t>
      </w:r>
      <w:proofErr w:type="gramStart"/>
      <w:r>
        <w:t>( ou</w:t>
      </w:r>
      <w:proofErr w:type="gramEnd"/>
      <w:r>
        <w:t xml:space="preserve"> un autre téléphone, j’ai utilisé Pixel 4 car c’est celui qu’on a à l’école ) </w:t>
      </w:r>
    </w:p>
    <w:p w14:paraId="23C393F6" w14:textId="4AE38AEB" w:rsidR="002A70B3" w:rsidRDefault="002A70B3" w:rsidP="00871F78">
      <w:pPr>
        <w:ind w:left="708"/>
      </w:pPr>
      <w:r>
        <w:rPr>
          <w:noProof/>
        </w:rPr>
        <w:lastRenderedPageBreak/>
        <w:drawing>
          <wp:inline distT="0" distB="0" distL="0" distR="0" wp14:anchorId="165536BC" wp14:editId="6F26E0EA">
            <wp:extent cx="5486400" cy="3563620"/>
            <wp:effectExtent l="0" t="0" r="0" b="0"/>
            <wp:docPr id="49624256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4256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0530" w14:textId="77777777" w:rsidR="002A70B3" w:rsidRDefault="002A70B3" w:rsidP="00871F78">
      <w:pPr>
        <w:ind w:left="708"/>
      </w:pPr>
    </w:p>
    <w:p w14:paraId="5E50CC70" w14:textId="57A7B6CB" w:rsidR="002A70B3" w:rsidRDefault="002A70B3" w:rsidP="00DF188D">
      <w:pPr>
        <w:pStyle w:val="Paragraphedeliste"/>
        <w:numPr>
          <w:ilvl w:val="0"/>
          <w:numId w:val="3"/>
        </w:numPr>
      </w:pPr>
      <w:r>
        <w:t>Choisir la version de l’image S </w:t>
      </w:r>
      <w:proofErr w:type="gramStart"/>
      <w:r>
        <w:t>( API</w:t>
      </w:r>
      <w:proofErr w:type="gramEnd"/>
      <w:r>
        <w:t xml:space="preserve"> 31 ) :</w:t>
      </w:r>
    </w:p>
    <w:p w14:paraId="1A4271DE" w14:textId="2749E56E" w:rsidR="002A70B3" w:rsidRDefault="002A70B3" w:rsidP="00871F78">
      <w:pPr>
        <w:ind w:left="708"/>
      </w:pPr>
      <w:r>
        <w:rPr>
          <w:noProof/>
        </w:rPr>
        <w:drawing>
          <wp:inline distT="0" distB="0" distL="0" distR="0" wp14:anchorId="58F3774A" wp14:editId="28C22668">
            <wp:extent cx="5486400" cy="3563620"/>
            <wp:effectExtent l="0" t="0" r="0" b="0"/>
            <wp:docPr id="2924626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626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B6A" w14:textId="1A3B251E" w:rsidR="002A70B3" w:rsidRDefault="002A70B3" w:rsidP="00DF188D">
      <w:pPr>
        <w:pStyle w:val="Paragraphedeliste"/>
        <w:numPr>
          <w:ilvl w:val="0"/>
          <w:numId w:val="3"/>
        </w:numPr>
      </w:pPr>
      <w:r>
        <w:t>Sur la fenêtre suivante, faire « Show Advanced Settings »</w:t>
      </w:r>
    </w:p>
    <w:p w14:paraId="4417FB2B" w14:textId="3EB74D5F" w:rsidR="00DF188D" w:rsidRDefault="00DF188D" w:rsidP="00871F78">
      <w:pPr>
        <w:ind w:left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1FFDAC" wp14:editId="20996635">
                <wp:simplePos x="0" y="0"/>
                <wp:positionH relativeFrom="column">
                  <wp:posOffset>-84667</wp:posOffset>
                </wp:positionH>
                <wp:positionV relativeFrom="paragraph">
                  <wp:posOffset>2933700</wp:posOffset>
                </wp:positionV>
                <wp:extent cx="740834" cy="588433"/>
                <wp:effectExtent l="19050" t="38100" r="59690" b="40640"/>
                <wp:wrapNone/>
                <wp:docPr id="1256267188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0834" cy="588433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180DA" id="Connecteur droit avec flèche 1" o:spid="_x0000_s1026" type="#_x0000_t32" style="position:absolute;margin-left:-6.65pt;margin-top:231pt;width:58.35pt;height:46.3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" strokecolor="#4472c4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FB5EA8" wp14:editId="1E89E44E">
            <wp:extent cx="5486400" cy="3563620"/>
            <wp:effectExtent l="0" t="0" r="0" b="0"/>
            <wp:docPr id="1385486759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86759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7B6" w14:textId="59331CD0" w:rsidR="00DF188D" w:rsidRDefault="00871F78" w:rsidP="00DF188D">
      <w:pPr>
        <w:pStyle w:val="Paragraphedeliste"/>
        <w:numPr>
          <w:ilvl w:val="0"/>
          <w:numId w:val="3"/>
        </w:numPr>
      </w:pPr>
      <w:r>
        <w:t xml:space="preserve"> </w:t>
      </w:r>
      <w:r w:rsidR="00DF188D">
        <w:t xml:space="preserve">Vous descendez un peu et vous changez pour « Cold Boot » </w:t>
      </w:r>
      <w:proofErr w:type="gramStart"/>
      <w:r w:rsidR="00DF188D">
        <w:t>et ,</w:t>
      </w:r>
      <w:proofErr w:type="gramEnd"/>
      <w:r w:rsidR="00DF188D">
        <w:t xml:space="preserve"> si vous avez une mémoire de 8Go, vous pouvez réduire la mémoire RAM du téléphone ( de 1536 à 536 par exemple ) :</w:t>
      </w:r>
    </w:p>
    <w:p w14:paraId="24A81119" w14:textId="2373300C" w:rsidR="00871F78" w:rsidRDefault="00DF188D" w:rsidP="00871F78">
      <w:pPr>
        <w:ind w:left="708"/>
      </w:pPr>
      <w:r>
        <w:rPr>
          <w:noProof/>
        </w:rPr>
        <w:drawing>
          <wp:inline distT="0" distB="0" distL="0" distR="0" wp14:anchorId="150713A7" wp14:editId="13513C9F">
            <wp:extent cx="5486400" cy="3563620"/>
            <wp:effectExtent l="0" t="0" r="0" b="0"/>
            <wp:docPr id="164395036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5036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783F" w14:textId="6B716C8D" w:rsidR="00871F78" w:rsidRDefault="00871F78" w:rsidP="00871F78">
      <w:pPr>
        <w:pStyle w:val="Paragraphedeliste"/>
      </w:pPr>
    </w:p>
    <w:p w14:paraId="659FCA99" w14:textId="159E240E" w:rsidR="00871F78" w:rsidRDefault="00871F78" w:rsidP="00DF188D">
      <w:pPr>
        <w:pStyle w:val="Paragraphedeliste"/>
        <w:numPr>
          <w:ilvl w:val="0"/>
          <w:numId w:val="3"/>
        </w:numPr>
      </w:pPr>
      <w:r>
        <w:t>Vous faites finish et vous pouvez l’utiliser</w:t>
      </w:r>
      <w:r w:rsidR="00DF188D">
        <w:t xml:space="preserve"> en faisant </w:t>
      </w:r>
      <w:proofErr w:type="spellStart"/>
      <w:proofErr w:type="gramStart"/>
      <w:r w:rsidR="00DF188D">
        <w:t>play</w:t>
      </w:r>
      <w:proofErr w:type="spellEnd"/>
      <w:r w:rsidR="00DF188D">
        <w:t xml:space="preserve"> </w:t>
      </w:r>
      <w:r>
        <w:t xml:space="preserve"> !</w:t>
      </w:r>
      <w:proofErr w:type="gramEnd"/>
    </w:p>
    <w:p w14:paraId="40F5B21F" w14:textId="7D1C75A8" w:rsidR="00871F78" w:rsidRPr="0058681F" w:rsidRDefault="00DF188D" w:rsidP="00871F78">
      <w:pPr>
        <w:tabs>
          <w:tab w:val="left" w:pos="1035"/>
        </w:tabs>
      </w:pPr>
      <w:r>
        <w:rPr>
          <w:noProof/>
        </w:rPr>
        <w:drawing>
          <wp:inline distT="0" distB="0" distL="0" distR="0" wp14:anchorId="47DAB580" wp14:editId="76A4A6DF">
            <wp:extent cx="5486400" cy="4486910"/>
            <wp:effectExtent l="0" t="0" r="0" b="8890"/>
            <wp:docPr id="57295476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476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17F2" w14:textId="77777777" w:rsidR="00871F78" w:rsidRDefault="00871F78" w:rsidP="00871F78">
      <w:pPr>
        <w:tabs>
          <w:tab w:val="left" w:pos="1035"/>
        </w:tabs>
      </w:pPr>
      <w:r>
        <w:t xml:space="preserve">***Avant de commencer, on doit télécharger l’image-système servant à l’émulateur de téléphone </w:t>
      </w:r>
      <w:proofErr w:type="gramStart"/>
      <w:r>
        <w:t>( AVD</w:t>
      </w:r>
      <w:proofErr w:type="gramEnd"/>
      <w:r>
        <w:t xml:space="preserve"> ) </w:t>
      </w:r>
    </w:p>
    <w:p w14:paraId="5AF68B2F" w14:textId="502773BB" w:rsidR="00F75411" w:rsidRPr="00F75411" w:rsidRDefault="00DF188D" w:rsidP="00DF188D">
      <w:pPr>
        <w:jc w:val="center"/>
      </w:pPr>
      <w:r>
        <w:rPr>
          <w:noProof/>
        </w:rPr>
        <w:drawing>
          <wp:inline distT="0" distB="0" distL="0" distR="0" wp14:anchorId="148FBADB" wp14:editId="1AF3DA32">
            <wp:extent cx="1107673" cy="2349500"/>
            <wp:effectExtent l="0" t="0" r="0" b="0"/>
            <wp:docPr id="2125584050" name="Image 1" descr="Une image contenant gadget, Appareil de communication, Appareil de communications portabl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4050" name="Image 1" descr="Une image contenant gadget, Appareil de communication, Appareil de communications portable, Appareil électroniqu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8204" cy="23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FEA" w14:textId="44F78449" w:rsidR="00871F78" w:rsidRDefault="00871F78" w:rsidP="00871F78">
      <w:pPr>
        <w:tabs>
          <w:tab w:val="left" w:pos="1350"/>
        </w:tabs>
        <w:spacing w:after="160" w:line="259" w:lineRule="auto"/>
        <w:jc w:val="left"/>
      </w:pPr>
      <w:r>
        <w:lastRenderedPageBreak/>
        <w:t>*** Fermer / désactiver Hyper V s’il est en fonction sur votre ordinateur</w:t>
      </w:r>
    </w:p>
    <w:p w14:paraId="15DC40E2" w14:textId="5A3B02E7" w:rsidR="00F75411" w:rsidRDefault="00F75411" w:rsidP="00F75411"/>
    <w:p w14:paraId="3DB1D699" w14:textId="77777777" w:rsidR="00F75411" w:rsidRDefault="00F75411" w:rsidP="00F75411"/>
    <w:p w14:paraId="0056F115" w14:textId="7C729471" w:rsidR="00F75411" w:rsidRDefault="00F75411" w:rsidP="00F75411"/>
    <w:p w14:paraId="325B4461" w14:textId="1BA56D43" w:rsidR="00D842BF" w:rsidRDefault="00D842BF" w:rsidP="00D842BF"/>
    <w:p w14:paraId="345D571E" w14:textId="71EAC208" w:rsidR="00D842BF" w:rsidRDefault="00D842BF" w:rsidP="00D842BF"/>
    <w:p w14:paraId="4E969C62" w14:textId="0932D58C" w:rsidR="00BC03D9" w:rsidRPr="000A3921" w:rsidRDefault="00BC03D9" w:rsidP="00D842BF"/>
    <w:sectPr w:rsidR="00BC03D9" w:rsidRPr="000A392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BF909" w14:textId="77777777" w:rsidR="00E57C66" w:rsidRDefault="00E57C66" w:rsidP="00126DA4">
      <w:pPr>
        <w:spacing w:after="0"/>
      </w:pPr>
      <w:r>
        <w:separator/>
      </w:r>
    </w:p>
  </w:endnote>
  <w:endnote w:type="continuationSeparator" w:id="0">
    <w:p w14:paraId="355F141F" w14:textId="77777777" w:rsidR="00E57C66" w:rsidRDefault="00E57C66" w:rsidP="00126DA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25318" w14:textId="77777777" w:rsidR="005A584B" w:rsidRDefault="005A584B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706A2" w14:textId="77777777" w:rsidR="00126DA4" w:rsidRDefault="005C1D5A">
    <w:pPr>
      <w:pStyle w:val="Pieddepag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D3CB584" wp14:editId="1D0C9260">
              <wp:simplePos x="0" y="0"/>
              <wp:positionH relativeFrom="margin">
                <wp:align>right</wp:align>
              </wp:positionH>
              <wp:positionV relativeFrom="page">
                <wp:posOffset>9438005</wp:posOffset>
              </wp:positionV>
              <wp:extent cx="5950039" cy="270457"/>
              <wp:effectExtent l="0" t="0" r="0" b="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10C2861B" w14:textId="77777777" w:rsidR="005C1D5A" w:rsidRPr="00126DA4" w:rsidRDefault="005C1D5A" w:rsidP="005C1D5A">
                          <w:pPr>
                            <w:pStyle w:val="En-tte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© Éric labonté, cégep du vieux montréal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D3CB584" id="Rectangle 2" o:spid="_x0000_s1027" style="position:absolute;left:0;text-align:left;margin-left:417.3pt;margin-top:743.15pt;width:468.5pt;height:21.3pt;z-index:-251655168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" o:allowoverlap="f" fillcolor="#4472c4" stroked="f" strokeweight="1pt">
              <v:textbox style="mso-fit-shape-to-text:t">
                <w:txbxContent>
                  <w:p w14:paraId="10C2861B" w14:textId="77777777" w:rsidR="005C1D5A" w:rsidRPr="00126DA4" w:rsidRDefault="005C1D5A" w:rsidP="005C1D5A">
                    <w:pPr>
                      <w:pStyle w:val="En-tte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© Éric labonté, cégep du vieux montréal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6E8C1" w14:textId="77777777" w:rsidR="005A584B" w:rsidRDefault="005A584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B15D5" w14:textId="77777777" w:rsidR="00E57C66" w:rsidRDefault="00E57C66" w:rsidP="00126DA4">
      <w:pPr>
        <w:spacing w:after="0"/>
      </w:pPr>
      <w:r>
        <w:separator/>
      </w:r>
    </w:p>
  </w:footnote>
  <w:footnote w:type="continuationSeparator" w:id="0">
    <w:p w14:paraId="38BE197C" w14:textId="77777777" w:rsidR="00E57C66" w:rsidRDefault="00E57C66" w:rsidP="00126DA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F59B" w14:textId="77777777" w:rsidR="005A584B" w:rsidRDefault="005A584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0C14" w14:textId="77777777" w:rsidR="00126DA4" w:rsidRDefault="00126DA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590F063" wp14:editId="4A6C1A4A">
              <wp:simplePos x="0" y="0"/>
              <wp:positionH relativeFrom="margin">
                <wp:align>right</wp:align>
              </wp:positionH>
              <wp:positionV relativeFrom="page">
                <wp:posOffset>391795</wp:posOffset>
              </wp:positionV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6582573" w14:textId="132C1719" w:rsidR="00126DA4" w:rsidRPr="00126DA4" w:rsidRDefault="001516AA" w:rsidP="001516AA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5A584B">
                                <w:rPr>
                                  <w:caps/>
                                  <w:color w:val="FFFFFF" w:themeColor="background1"/>
                                </w:rPr>
                                <w:t>4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4- </w:t>
                              </w:r>
                              <w:r w:rsidR="005A584B">
                                <w:rPr>
                                  <w:caps/>
                                  <w:color w:val="FFFFFF" w:themeColor="background1"/>
                                </w:rPr>
                                <w:t>prog orientée objet II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590F063" id="Rectangle 197" o:spid="_x0000_s1026" style="position:absolute;left:0;text-align:left;margin-left:417.3pt;margin-top:30.85pt;width:468.5pt;height:21.3pt;z-index:-251657216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6582573" w14:textId="132C1719" w:rsidR="00126DA4" w:rsidRPr="00126DA4" w:rsidRDefault="001516AA" w:rsidP="001516AA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5A584B">
                          <w:rPr>
                            <w:caps/>
                            <w:color w:val="FFFFFF" w:themeColor="background1"/>
                          </w:rPr>
                          <w:t>4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4- </w:t>
                        </w:r>
                        <w:r w:rsidR="005A584B">
                          <w:rPr>
                            <w:caps/>
                            <w:color w:val="FFFFFF" w:themeColor="background1"/>
                          </w:rPr>
                          <w:t>prog orientée objet II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CEE6E" w14:textId="77777777" w:rsidR="005A584B" w:rsidRDefault="005A584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91D30"/>
    <w:multiLevelType w:val="hybridMultilevel"/>
    <w:tmpl w:val="1D9A155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C1755"/>
    <w:multiLevelType w:val="hybridMultilevel"/>
    <w:tmpl w:val="20AAA5F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AC0A6E"/>
    <w:multiLevelType w:val="hybridMultilevel"/>
    <w:tmpl w:val="BF188F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565DD"/>
    <w:multiLevelType w:val="hybridMultilevel"/>
    <w:tmpl w:val="86CA68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24232"/>
    <w:multiLevelType w:val="hybridMultilevel"/>
    <w:tmpl w:val="19E24AE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265191">
    <w:abstractNumId w:val="1"/>
  </w:num>
  <w:num w:numId="2" w16cid:durableId="1298874420">
    <w:abstractNumId w:val="4"/>
  </w:num>
  <w:num w:numId="3" w16cid:durableId="815686945">
    <w:abstractNumId w:val="3"/>
  </w:num>
  <w:num w:numId="4" w16cid:durableId="1491292850">
    <w:abstractNumId w:val="2"/>
  </w:num>
  <w:num w:numId="5" w16cid:durableId="586771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921"/>
    <w:rsid w:val="00012E87"/>
    <w:rsid w:val="0003541D"/>
    <w:rsid w:val="000465EB"/>
    <w:rsid w:val="000A3921"/>
    <w:rsid w:val="00126DA4"/>
    <w:rsid w:val="00136F3D"/>
    <w:rsid w:val="001516AA"/>
    <w:rsid w:val="00163F00"/>
    <w:rsid w:val="00181115"/>
    <w:rsid w:val="002A70B3"/>
    <w:rsid w:val="003024E3"/>
    <w:rsid w:val="003A2DE7"/>
    <w:rsid w:val="003B4B86"/>
    <w:rsid w:val="003F06E0"/>
    <w:rsid w:val="005055BF"/>
    <w:rsid w:val="00514987"/>
    <w:rsid w:val="00532433"/>
    <w:rsid w:val="005619DF"/>
    <w:rsid w:val="00565D2A"/>
    <w:rsid w:val="005A584B"/>
    <w:rsid w:val="005C1D5A"/>
    <w:rsid w:val="006222D1"/>
    <w:rsid w:val="00632E7F"/>
    <w:rsid w:val="00652CF5"/>
    <w:rsid w:val="006A3F30"/>
    <w:rsid w:val="006A7B76"/>
    <w:rsid w:val="00730B8A"/>
    <w:rsid w:val="00766654"/>
    <w:rsid w:val="007D246B"/>
    <w:rsid w:val="00834BBB"/>
    <w:rsid w:val="008640FE"/>
    <w:rsid w:val="00871F78"/>
    <w:rsid w:val="008B2C6B"/>
    <w:rsid w:val="008C484E"/>
    <w:rsid w:val="008E05EC"/>
    <w:rsid w:val="009602A6"/>
    <w:rsid w:val="00974594"/>
    <w:rsid w:val="009C2800"/>
    <w:rsid w:val="00A535ED"/>
    <w:rsid w:val="00A6523F"/>
    <w:rsid w:val="00A93691"/>
    <w:rsid w:val="00B43BED"/>
    <w:rsid w:val="00BC03D9"/>
    <w:rsid w:val="00D47685"/>
    <w:rsid w:val="00D842BF"/>
    <w:rsid w:val="00DD536D"/>
    <w:rsid w:val="00DF188D"/>
    <w:rsid w:val="00E57AC4"/>
    <w:rsid w:val="00E57C66"/>
    <w:rsid w:val="00EC2D8F"/>
    <w:rsid w:val="00EC401F"/>
    <w:rsid w:val="00EF2BE2"/>
    <w:rsid w:val="00F44046"/>
    <w:rsid w:val="00F75411"/>
    <w:rsid w:val="00F964BA"/>
    <w:rsid w:val="00FE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48ABBE"/>
  <w15:chartTrackingRefBased/>
  <w15:docId w15:val="{12AB821C-655A-4ACE-97A9-016CD2DF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23F"/>
    <w:pPr>
      <w:spacing w:after="200" w:line="240" w:lineRule="auto"/>
      <w:jc w:val="both"/>
    </w:pPr>
    <w:rPr>
      <w:rFonts w:ascii="Lato" w:hAnsi="Lato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5C1D5A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1D5A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126DA4"/>
  </w:style>
  <w:style w:type="paragraph" w:styleId="Pieddepage">
    <w:name w:val="footer"/>
    <w:basedOn w:val="Normal"/>
    <w:link w:val="PieddepageCar"/>
    <w:uiPriority w:val="99"/>
    <w:unhideWhenUsed/>
    <w:rsid w:val="00126DA4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126DA4"/>
  </w:style>
  <w:style w:type="character" w:customStyle="1" w:styleId="Titre1Car">
    <w:name w:val="Titre 1 Car"/>
    <w:basedOn w:val="Policepardfaut"/>
    <w:link w:val="Titre1"/>
    <w:uiPriority w:val="9"/>
    <w:rsid w:val="005C1D5A"/>
    <w:rPr>
      <w:rFonts w:ascii="Lato" w:eastAsiaTheme="majorEastAsia" w:hAnsi="Lato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C1D5A"/>
    <w:rPr>
      <w:rFonts w:ascii="Lato" w:eastAsiaTheme="majorEastAsia" w:hAnsi="Lato" w:cstheme="majorBidi"/>
      <w:color w:val="2F5496" w:themeColor="accent1" w:themeShade="BF"/>
      <w:sz w:val="26"/>
      <w:szCs w:val="26"/>
    </w:rPr>
  </w:style>
  <w:style w:type="character" w:styleId="Accentuationlgre">
    <w:name w:val="Subtle Emphasis"/>
    <w:basedOn w:val="Policepardfaut"/>
    <w:uiPriority w:val="19"/>
    <w:qFormat/>
    <w:rsid w:val="005C1D5A"/>
    <w:rPr>
      <w:rFonts w:ascii="Courier New" w:hAnsi="Courier New"/>
      <w:i w:val="0"/>
      <w:iCs/>
      <w:color w:val="404040" w:themeColor="text1" w:themeTint="BF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14987"/>
    <w:pPr>
      <w:numPr>
        <w:ilvl w:val="1"/>
      </w:numPr>
      <w:spacing w:after="160"/>
    </w:pPr>
    <w:rPr>
      <w:rFonts w:eastAsiaTheme="minorEastAsia"/>
      <w:b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514987"/>
    <w:rPr>
      <w:rFonts w:ascii="Lato" w:eastAsiaTheme="minorEastAsia" w:hAnsi="Lato"/>
      <w:b/>
      <w:spacing w:val="15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163F00"/>
    <w:pPr>
      <w:spacing w:after="0"/>
      <w:contextualSpacing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3F00"/>
    <w:rPr>
      <w:rFonts w:ascii="Lato" w:eastAsiaTheme="majorEastAsia" w:hAnsi="Lato" w:cstheme="majorBidi"/>
      <w:spacing w:val="-10"/>
      <w:kern w:val="28"/>
      <w:sz w:val="40"/>
      <w:szCs w:val="56"/>
    </w:rPr>
  </w:style>
  <w:style w:type="paragraph" w:styleId="Paragraphedeliste">
    <w:name w:val="List Paragraph"/>
    <w:basedOn w:val="Normal"/>
    <w:uiPriority w:val="34"/>
    <w:qFormat/>
    <w:rsid w:val="000A392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243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24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324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developer.android.com/studio/archive?hl=f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bo\OneDrive\Documents\Mod&#232;les%20Office%20personnalis&#233;s\MonModel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MonModele.dotx</Template>
  <TotalTime>1108</TotalTime>
  <Pages>16</Pages>
  <Words>404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C54- Développement d’applications mobiles</vt:lpstr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C44- prog orientée objet II</dc:title>
  <dc:subject/>
  <dc:creator>Eric L</dc:creator>
  <cp:keywords/>
  <dc:description/>
  <cp:lastModifiedBy>Labonté Éric</cp:lastModifiedBy>
  <cp:revision>23</cp:revision>
  <dcterms:created xsi:type="dcterms:W3CDTF">2021-08-21T20:50:00Z</dcterms:created>
  <dcterms:modified xsi:type="dcterms:W3CDTF">2024-01-25T18:34:00Z</dcterms:modified>
</cp:coreProperties>
</file>